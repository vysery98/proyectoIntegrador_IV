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51067A" w14:textId="77777777" w:rsidR="0001571A" w:rsidRDefault="0001571A" w:rsidP="00E577C8">
      <w:pPr>
        <w:jc w:val="center"/>
        <w:rPr>
          <w:b/>
          <w:color w:val="002060"/>
        </w:rPr>
      </w:pPr>
    </w:p>
    <w:p w14:paraId="14047615" w14:textId="13EDF808" w:rsidR="00E577C8" w:rsidRPr="007560E5" w:rsidRDefault="00E577C8" w:rsidP="00E577C8">
      <w:pPr>
        <w:jc w:val="center"/>
        <w:rPr>
          <w:b/>
          <w:color w:val="002060"/>
        </w:rPr>
      </w:pPr>
      <w:r w:rsidRPr="007560E5">
        <w:rPr>
          <w:noProof/>
          <w:lang w:eastAsia="es-PE"/>
        </w:rPr>
        <w:drawing>
          <wp:inline distT="0" distB="0" distL="0" distR="0" wp14:anchorId="22B13DA4" wp14:editId="04967C7F">
            <wp:extent cx="861060" cy="128481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5349" cy="129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B024" w14:textId="77777777" w:rsidR="00E577C8" w:rsidRPr="007560E5" w:rsidRDefault="00E577C8" w:rsidP="00E577C8">
      <w:pPr>
        <w:spacing w:line="240" w:lineRule="auto"/>
        <w:jc w:val="center"/>
        <w:rPr>
          <w:b/>
          <w:bCs/>
          <w:color w:val="44546A" w:themeColor="text2"/>
        </w:rPr>
      </w:pPr>
      <w:r w:rsidRPr="007560E5">
        <w:rPr>
          <w:b/>
          <w:bCs/>
          <w:color w:val="44546A" w:themeColor="text2"/>
        </w:rPr>
        <w:t>UNIVERSIDAD TÉCNICA PARTICULAR DE LOJA</w:t>
      </w:r>
    </w:p>
    <w:p w14:paraId="559C0482" w14:textId="77777777" w:rsidR="00E577C8" w:rsidRPr="007560E5" w:rsidRDefault="00E577C8" w:rsidP="00E577C8">
      <w:pPr>
        <w:spacing w:line="240" w:lineRule="auto"/>
        <w:jc w:val="center"/>
        <w:rPr>
          <w:b/>
          <w:bCs/>
          <w:i/>
          <w:color w:val="44546A" w:themeColor="text2"/>
          <w:sz w:val="28"/>
        </w:rPr>
      </w:pPr>
      <w:r w:rsidRPr="007560E5">
        <w:rPr>
          <w:b/>
          <w:bCs/>
          <w:i/>
          <w:color w:val="44546A" w:themeColor="text2"/>
          <w:sz w:val="28"/>
        </w:rPr>
        <w:t>La Universidad Católica de Loja</w:t>
      </w:r>
    </w:p>
    <w:p w14:paraId="5D65C83D" w14:textId="77777777" w:rsidR="00E577C8" w:rsidRPr="007560E5" w:rsidRDefault="00E577C8" w:rsidP="00E577C8">
      <w:pPr>
        <w:spacing w:line="240" w:lineRule="auto"/>
        <w:jc w:val="center"/>
        <w:rPr>
          <w:b/>
          <w:bCs/>
          <w:color w:val="44546A" w:themeColor="text2"/>
        </w:rPr>
      </w:pPr>
    </w:p>
    <w:p w14:paraId="24BFC446" w14:textId="77777777" w:rsidR="00E577C8" w:rsidRPr="007560E5" w:rsidRDefault="00E577C8" w:rsidP="00E577C8">
      <w:pPr>
        <w:spacing w:line="240" w:lineRule="auto"/>
        <w:jc w:val="center"/>
        <w:rPr>
          <w:b/>
          <w:bCs/>
          <w:color w:val="44546A" w:themeColor="text2"/>
        </w:rPr>
      </w:pPr>
      <w:r w:rsidRPr="007560E5">
        <w:rPr>
          <w:b/>
          <w:bCs/>
          <w:color w:val="44546A" w:themeColor="text2"/>
        </w:rPr>
        <w:t>ÁREA TÉCNICA</w:t>
      </w:r>
    </w:p>
    <w:p w14:paraId="6BD96B6C" w14:textId="77777777" w:rsidR="00E577C8" w:rsidRPr="007560E5" w:rsidRDefault="00E577C8" w:rsidP="00E577C8">
      <w:pPr>
        <w:spacing w:line="240" w:lineRule="auto"/>
        <w:jc w:val="center"/>
        <w:rPr>
          <w:b/>
          <w:bCs/>
          <w:color w:val="44546A" w:themeColor="text2"/>
        </w:rPr>
      </w:pPr>
      <w:r w:rsidRPr="007560E5">
        <w:rPr>
          <w:b/>
          <w:bCs/>
          <w:color w:val="44546A" w:themeColor="text2"/>
        </w:rPr>
        <w:t>INGENIERÍA EN CIENCIAS DE LA COMPUTACIÓN</w:t>
      </w:r>
    </w:p>
    <w:p w14:paraId="0EFAFEB4" w14:textId="77777777" w:rsidR="00E577C8" w:rsidRPr="002F79C0" w:rsidRDefault="00E577C8" w:rsidP="00E577C8">
      <w:pPr>
        <w:spacing w:line="240" w:lineRule="auto"/>
        <w:jc w:val="center"/>
        <w:rPr>
          <w:b/>
          <w:bCs/>
          <w:color w:val="44546A" w:themeColor="text2"/>
        </w:rPr>
      </w:pPr>
    </w:p>
    <w:p w14:paraId="4E0A0B98" w14:textId="77777777" w:rsidR="00E577C8" w:rsidRPr="00E577C8" w:rsidRDefault="00E577C8" w:rsidP="00E577C8">
      <w:pPr>
        <w:spacing w:line="240" w:lineRule="auto"/>
        <w:jc w:val="center"/>
        <w:rPr>
          <w:b/>
          <w:bCs/>
          <w:color w:val="44546A" w:themeColor="text2"/>
        </w:rPr>
      </w:pPr>
      <w:r w:rsidRPr="00E577C8">
        <w:rPr>
          <w:b/>
          <w:bCs/>
          <w:color w:val="44546A" w:themeColor="text2"/>
        </w:rPr>
        <w:t>Tema:</w:t>
      </w:r>
    </w:p>
    <w:p w14:paraId="726B95A4" w14:textId="6800C20B" w:rsidR="00E577C8" w:rsidRDefault="002E0E7B" w:rsidP="00E577C8">
      <w:pPr>
        <w:spacing w:line="240" w:lineRule="auto"/>
        <w:jc w:val="center"/>
        <w:rPr>
          <w:color w:val="44546A" w:themeColor="text2"/>
        </w:rPr>
      </w:pPr>
      <w:r>
        <w:rPr>
          <w:color w:val="44546A" w:themeColor="text2"/>
        </w:rPr>
        <w:t xml:space="preserve">Informe Proyecto </w:t>
      </w:r>
      <w:r w:rsidR="00604CE1">
        <w:rPr>
          <w:color w:val="44546A" w:themeColor="text2"/>
        </w:rPr>
        <w:t>Saberes</w:t>
      </w:r>
      <w:r>
        <w:rPr>
          <w:color w:val="44546A" w:themeColor="text2"/>
        </w:rPr>
        <w:t xml:space="preserve"> Cuarto Ciclo – Sección Base de Datos Avanzada</w:t>
      </w:r>
    </w:p>
    <w:p w14:paraId="2458A319" w14:textId="77777777" w:rsidR="00E577C8" w:rsidRPr="00742B56" w:rsidRDefault="00E577C8" w:rsidP="00604CE1">
      <w:pPr>
        <w:spacing w:line="240" w:lineRule="auto"/>
        <w:rPr>
          <w:color w:val="44546A" w:themeColor="text2"/>
        </w:rPr>
      </w:pPr>
    </w:p>
    <w:p w14:paraId="7775CCEC" w14:textId="77777777" w:rsidR="00E577C8" w:rsidRPr="00E577C8" w:rsidRDefault="00E577C8" w:rsidP="00E577C8">
      <w:pPr>
        <w:spacing w:line="240" w:lineRule="auto"/>
        <w:jc w:val="center"/>
        <w:rPr>
          <w:b/>
          <w:bCs/>
          <w:color w:val="44546A" w:themeColor="text2"/>
        </w:rPr>
      </w:pPr>
      <w:r w:rsidRPr="00E577C8">
        <w:rPr>
          <w:b/>
          <w:bCs/>
          <w:color w:val="44546A" w:themeColor="text2"/>
        </w:rPr>
        <w:t>Por:</w:t>
      </w:r>
    </w:p>
    <w:p w14:paraId="7D436793" w14:textId="21FC7CB1" w:rsidR="00E577C8" w:rsidRDefault="00E577C8" w:rsidP="00E577C8">
      <w:pPr>
        <w:spacing w:line="240" w:lineRule="auto"/>
        <w:jc w:val="center"/>
        <w:rPr>
          <w:color w:val="44546A" w:themeColor="text2"/>
        </w:rPr>
      </w:pPr>
      <w:r w:rsidRPr="00742B56">
        <w:rPr>
          <w:color w:val="44546A" w:themeColor="text2"/>
        </w:rPr>
        <w:t>Jorge Efrén Flores Ordóñez</w:t>
      </w:r>
    </w:p>
    <w:p w14:paraId="6E7E1A8B" w14:textId="43AC8B5A" w:rsidR="00B50F75" w:rsidRDefault="00B50F75" w:rsidP="00E577C8">
      <w:pPr>
        <w:spacing w:line="240" w:lineRule="auto"/>
        <w:jc w:val="center"/>
        <w:rPr>
          <w:color w:val="44546A" w:themeColor="text2"/>
        </w:rPr>
      </w:pPr>
      <w:r>
        <w:rPr>
          <w:color w:val="44546A" w:themeColor="text2"/>
        </w:rPr>
        <w:t>Santiago García Jaén</w:t>
      </w:r>
    </w:p>
    <w:p w14:paraId="1DE97DB2" w14:textId="17B3ED41" w:rsidR="00E577C8" w:rsidRDefault="00B50F75" w:rsidP="00B50F75">
      <w:pPr>
        <w:spacing w:line="240" w:lineRule="auto"/>
        <w:jc w:val="center"/>
        <w:rPr>
          <w:color w:val="44546A" w:themeColor="text2"/>
        </w:rPr>
      </w:pPr>
      <w:r>
        <w:rPr>
          <w:color w:val="44546A" w:themeColor="text2"/>
        </w:rPr>
        <w:t>Luis Fernando Quizhpe</w:t>
      </w:r>
    </w:p>
    <w:p w14:paraId="6CA18B49" w14:textId="77777777" w:rsidR="00B50F75" w:rsidRPr="00742B56" w:rsidRDefault="00B50F75" w:rsidP="00B50F75">
      <w:pPr>
        <w:spacing w:line="240" w:lineRule="auto"/>
        <w:jc w:val="center"/>
        <w:rPr>
          <w:color w:val="44546A" w:themeColor="text2"/>
        </w:rPr>
      </w:pPr>
    </w:p>
    <w:p w14:paraId="2187E2EB" w14:textId="77777777" w:rsidR="00E577C8" w:rsidRPr="00E577C8" w:rsidRDefault="00E577C8" w:rsidP="00E577C8">
      <w:pPr>
        <w:spacing w:line="240" w:lineRule="auto"/>
        <w:jc w:val="center"/>
        <w:rPr>
          <w:b/>
          <w:bCs/>
          <w:color w:val="44546A" w:themeColor="text2"/>
        </w:rPr>
      </w:pPr>
      <w:r w:rsidRPr="00E577C8">
        <w:rPr>
          <w:b/>
          <w:bCs/>
          <w:color w:val="44546A" w:themeColor="text2"/>
        </w:rPr>
        <w:t>Profesor:</w:t>
      </w:r>
    </w:p>
    <w:p w14:paraId="75190F42" w14:textId="6B194453" w:rsidR="00E577C8" w:rsidRPr="00742B56" w:rsidRDefault="00E577C8" w:rsidP="00E577C8">
      <w:pPr>
        <w:spacing w:line="240" w:lineRule="auto"/>
        <w:jc w:val="center"/>
        <w:rPr>
          <w:color w:val="44546A" w:themeColor="text2"/>
        </w:rPr>
      </w:pPr>
      <w:r w:rsidRPr="00742B56">
        <w:rPr>
          <w:color w:val="44546A" w:themeColor="text2"/>
        </w:rPr>
        <w:t xml:space="preserve">Ing. </w:t>
      </w:r>
      <w:r w:rsidR="002E0E7B">
        <w:rPr>
          <w:color w:val="44546A" w:themeColor="text2"/>
        </w:rPr>
        <w:t>Eduardo Encalada</w:t>
      </w:r>
    </w:p>
    <w:p w14:paraId="5D6B5887" w14:textId="77777777" w:rsidR="00E577C8" w:rsidRPr="00742B56" w:rsidRDefault="00E577C8" w:rsidP="00E577C8">
      <w:pPr>
        <w:spacing w:line="240" w:lineRule="auto"/>
        <w:jc w:val="center"/>
        <w:rPr>
          <w:color w:val="44546A" w:themeColor="text2"/>
        </w:rPr>
      </w:pPr>
    </w:p>
    <w:p w14:paraId="7A300F20" w14:textId="77777777" w:rsidR="00E577C8" w:rsidRPr="00E577C8" w:rsidRDefault="00E577C8" w:rsidP="00E577C8">
      <w:pPr>
        <w:spacing w:line="240" w:lineRule="auto"/>
        <w:jc w:val="center"/>
        <w:rPr>
          <w:b/>
          <w:bCs/>
          <w:color w:val="44546A" w:themeColor="text2"/>
        </w:rPr>
      </w:pPr>
      <w:r w:rsidRPr="00E577C8">
        <w:rPr>
          <w:b/>
          <w:bCs/>
          <w:color w:val="44546A" w:themeColor="text2"/>
        </w:rPr>
        <w:t>Asignatura:</w:t>
      </w:r>
    </w:p>
    <w:p w14:paraId="20C147E5" w14:textId="32A91A98" w:rsidR="00E577C8" w:rsidRPr="00742B56" w:rsidRDefault="002E0E7B" w:rsidP="00E577C8">
      <w:pPr>
        <w:spacing w:line="240" w:lineRule="auto"/>
        <w:jc w:val="center"/>
        <w:rPr>
          <w:color w:val="44546A" w:themeColor="text2"/>
        </w:rPr>
      </w:pPr>
      <w:proofErr w:type="spellStart"/>
      <w:r>
        <w:rPr>
          <w:color w:val="44546A" w:themeColor="text2"/>
        </w:rPr>
        <w:t>Practicum</w:t>
      </w:r>
      <w:proofErr w:type="spellEnd"/>
      <w:r>
        <w:rPr>
          <w:color w:val="44546A" w:themeColor="text2"/>
        </w:rPr>
        <w:t xml:space="preserve"> 1.2 – Base de Datos Avanzada</w:t>
      </w:r>
    </w:p>
    <w:p w14:paraId="31EFED0A" w14:textId="77777777" w:rsidR="00E577C8" w:rsidRPr="00742B56" w:rsidRDefault="00E577C8" w:rsidP="00E577C8">
      <w:pPr>
        <w:spacing w:line="240" w:lineRule="auto"/>
        <w:jc w:val="center"/>
        <w:rPr>
          <w:color w:val="44546A" w:themeColor="text2"/>
        </w:rPr>
      </w:pPr>
    </w:p>
    <w:p w14:paraId="5C657219" w14:textId="77777777" w:rsidR="00E577C8" w:rsidRPr="00E577C8" w:rsidRDefault="00E577C8" w:rsidP="00E577C8">
      <w:pPr>
        <w:spacing w:line="240" w:lineRule="auto"/>
        <w:jc w:val="center"/>
        <w:rPr>
          <w:b/>
          <w:bCs/>
          <w:color w:val="44546A" w:themeColor="text2"/>
        </w:rPr>
      </w:pPr>
      <w:r w:rsidRPr="00E577C8">
        <w:rPr>
          <w:b/>
          <w:bCs/>
          <w:color w:val="44546A" w:themeColor="text2"/>
        </w:rPr>
        <w:t>Loja – Ecuador</w:t>
      </w:r>
    </w:p>
    <w:p w14:paraId="64E5B16C" w14:textId="422C9255" w:rsidR="00E577C8" w:rsidRPr="00B50F75" w:rsidRDefault="00E577C8" w:rsidP="00B50F75">
      <w:pPr>
        <w:spacing w:line="240" w:lineRule="auto"/>
        <w:jc w:val="center"/>
        <w:rPr>
          <w:b/>
          <w:bCs/>
          <w:color w:val="44546A" w:themeColor="text2"/>
        </w:rPr>
      </w:pPr>
      <w:r w:rsidRPr="00E577C8">
        <w:rPr>
          <w:b/>
          <w:bCs/>
          <w:color w:val="44546A" w:themeColor="text2"/>
        </w:rPr>
        <w:t>Abril 2020-Agosto2020</w:t>
      </w:r>
    </w:p>
    <w:p w14:paraId="5AD46EF3" w14:textId="20ABD835" w:rsidR="00242C7A" w:rsidRDefault="00ED560C" w:rsidP="00ED560C">
      <w:pPr>
        <w:pStyle w:val="Ttulo1"/>
      </w:pPr>
      <w:r>
        <w:lastRenderedPageBreak/>
        <w:t xml:space="preserve">INFORME PROYECTO </w:t>
      </w:r>
      <w:r w:rsidR="00604CE1">
        <w:t>SABERES</w:t>
      </w:r>
      <w:r>
        <w:t xml:space="preserve"> CUARTO CICLO</w:t>
      </w:r>
    </w:p>
    <w:p w14:paraId="507C25C0" w14:textId="002121B4" w:rsidR="004B3152" w:rsidRDefault="004B3152" w:rsidP="004B3152">
      <w:pPr>
        <w:pStyle w:val="Ttulo2"/>
      </w:pPr>
      <w:r>
        <w:t>Base de Datos Avanzada</w:t>
      </w:r>
    </w:p>
    <w:p w14:paraId="1216939E" w14:textId="49773DAB" w:rsidR="00604CE1" w:rsidRDefault="00604CE1" w:rsidP="00604CE1">
      <w:r>
        <w:t xml:space="preserve">En esta sección del proyecto se realizó la implementación de la base de datos en la cual se ingresarían y se almacenarían todos los datos </w:t>
      </w:r>
      <w:r w:rsidR="003C7ED7">
        <w:t xml:space="preserve">con el motor de base de datos MySQL, para eso se desarrolló el siguiente </w:t>
      </w:r>
      <w:r w:rsidR="00B50F75">
        <w:t>esquema de un modelo conceptual que cumpla con las necesidades encontradas al realizar este proyecto:</w:t>
      </w:r>
    </w:p>
    <w:p w14:paraId="7E859C70" w14:textId="7C4D7D0F" w:rsidR="00B50F75" w:rsidRDefault="00B50F75" w:rsidP="00604CE1">
      <w:r w:rsidRPr="00B50F75">
        <w:drawing>
          <wp:inline distT="0" distB="0" distL="0" distR="0" wp14:anchorId="69EAC927" wp14:editId="098988B0">
            <wp:extent cx="5943600" cy="4084320"/>
            <wp:effectExtent l="0" t="0" r="0" b="0"/>
            <wp:docPr id="9" name="Imagen 8" descr="Imagen que contiene texto, map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BFAEE540-7C01-4E30-BBCC-D1F6541513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 descr="Imagen que contiene texto, mapa&#10;&#10;Descripción generada automáticamente">
                      <a:extLst>
                        <a:ext uri="{FF2B5EF4-FFF2-40B4-BE49-F238E27FC236}">
                          <a16:creationId xmlns:a16="http://schemas.microsoft.com/office/drawing/2014/main" id="{BFAEE540-7C01-4E30-BBCC-D1F6541513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A056" w14:textId="237E7121" w:rsidR="00B50F75" w:rsidRDefault="00B50F75" w:rsidP="00604CE1">
      <w:r>
        <w:t>En este esquema se pudo identificar la relación que posee cada identidad con la identidad Persona, la cual sería el producto final del ingreso de datos del proyecto.</w:t>
      </w:r>
    </w:p>
    <w:p w14:paraId="44C6C6FF" w14:textId="3D664C99" w:rsidR="00B50F75" w:rsidRDefault="00B50F75" w:rsidP="00604CE1">
      <w:r>
        <w:t>Luego para poder ser adaptado al motor de base de datos MySQL, se desarrolló el siguiente esquema llamado modelo lógico:</w:t>
      </w:r>
    </w:p>
    <w:p w14:paraId="189563B9" w14:textId="42F6A909" w:rsidR="00B50F75" w:rsidRDefault="00B50F75" w:rsidP="00604CE1">
      <w:r w:rsidRPr="00B50F75">
        <w:lastRenderedPageBreak/>
        <w:drawing>
          <wp:inline distT="0" distB="0" distL="0" distR="0" wp14:anchorId="42719C34" wp14:editId="48C3FE38">
            <wp:extent cx="5920740" cy="4602480"/>
            <wp:effectExtent l="0" t="0" r="3810" b="7620"/>
            <wp:docPr id="6" name="Imagen 8" descr="Captura de pantalla de un celular con letras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43C55119-583A-449A-9D78-ED31F8CD46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 descr="Captura de pantalla de un celular con letras&#10;&#10;Descripción generada automáticamente">
                      <a:extLst>
                        <a:ext uri="{FF2B5EF4-FFF2-40B4-BE49-F238E27FC236}">
                          <a16:creationId xmlns:a16="http://schemas.microsoft.com/office/drawing/2014/main" id="{43C55119-583A-449A-9D78-ED31F8CD46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"/>
                    <a:stretch/>
                  </pic:blipFill>
                  <pic:spPr>
                    <a:xfrm>
                      <a:off x="0" y="0"/>
                      <a:ext cx="592074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E681" w14:textId="1750C848" w:rsidR="00275FDB" w:rsidRDefault="00B50F75" w:rsidP="00604CE1">
      <w:r>
        <w:t xml:space="preserve">Después de realizar el modelo lógico se procedió a </w:t>
      </w:r>
      <w:r w:rsidR="00094B9A">
        <w:t xml:space="preserve">crear el script con lenguaje de MySQL para generar y cargar los 622 777 </w:t>
      </w:r>
      <w:r w:rsidR="006665C6">
        <w:t xml:space="preserve">datos de persona en el archivo </w:t>
      </w:r>
      <w:proofErr w:type="spellStart"/>
      <w:r w:rsidR="006665C6">
        <w:t>csv</w:t>
      </w:r>
      <w:proofErr w:type="spellEnd"/>
      <w:r w:rsidR="006665C6">
        <w:t>, sin considerar las filas que serán ingresados para cada entidad.</w:t>
      </w:r>
    </w:p>
    <w:p w14:paraId="11202A6E" w14:textId="7E545D12" w:rsidR="006665C6" w:rsidRDefault="006665C6" w:rsidP="00604CE1">
      <w:r>
        <w:t xml:space="preserve">El script podrá ser encontrado en </w:t>
      </w:r>
      <w:r w:rsidR="004F35BB">
        <w:t>el siguiente enlace</w:t>
      </w:r>
      <w:r>
        <w:t xml:space="preserve">: </w:t>
      </w:r>
    </w:p>
    <w:p w14:paraId="05837201" w14:textId="350017B7" w:rsidR="00005326" w:rsidRDefault="00144133" w:rsidP="00604CE1">
      <w:hyperlink r:id="rId8" w:history="1">
        <w:r w:rsidRPr="00FD78DC">
          <w:rPr>
            <w:rStyle w:val="Hipervnculo"/>
          </w:rPr>
          <w:t>https://github.com/vysery98/proyectoIntegrador_IV/blob/master/scriptFinal.rar</w:t>
        </w:r>
      </w:hyperlink>
    </w:p>
    <w:p w14:paraId="64CBF390" w14:textId="7AD35B26" w:rsidR="004F35BB" w:rsidRDefault="004F35BB">
      <w:pPr>
        <w:spacing w:line="259" w:lineRule="auto"/>
        <w:jc w:val="left"/>
      </w:pPr>
      <w:r>
        <w:br w:type="page"/>
      </w:r>
    </w:p>
    <w:p w14:paraId="195CC009" w14:textId="1C123C74" w:rsidR="006665C6" w:rsidRDefault="004F35BB" w:rsidP="004F35BB">
      <w:pPr>
        <w:pStyle w:val="Ttulo1"/>
      </w:pPr>
      <w:r w:rsidRPr="0001571A">
        <w:lastRenderedPageBreak/>
        <w:drawing>
          <wp:anchor distT="0" distB="0" distL="114300" distR="114300" simplePos="0" relativeHeight="251659264" behindDoc="0" locked="0" layoutInCell="1" allowOverlap="1" wp14:anchorId="1C92D9C1" wp14:editId="0D6E27CB">
            <wp:simplePos x="0" y="0"/>
            <wp:positionH relativeFrom="margin">
              <wp:align>right</wp:align>
            </wp:positionH>
            <wp:positionV relativeFrom="paragraph">
              <wp:posOffset>3931920</wp:posOffset>
            </wp:positionV>
            <wp:extent cx="5943600" cy="3343275"/>
            <wp:effectExtent l="0" t="0" r="0" b="952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1571A">
        <w:drawing>
          <wp:anchor distT="0" distB="0" distL="114300" distR="114300" simplePos="0" relativeHeight="251658240" behindDoc="0" locked="0" layoutInCell="1" allowOverlap="1" wp14:anchorId="7B354F69" wp14:editId="47CD900D">
            <wp:simplePos x="0" y="0"/>
            <wp:positionH relativeFrom="column">
              <wp:posOffset>38100</wp:posOffset>
            </wp:positionH>
            <wp:positionV relativeFrom="paragraph">
              <wp:posOffset>278765</wp:posOffset>
            </wp:positionV>
            <wp:extent cx="5943600" cy="3343275"/>
            <wp:effectExtent l="0" t="0" r="0" b="952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ANEXOS</w:t>
      </w:r>
    </w:p>
    <w:p w14:paraId="4B8ECA9C" w14:textId="3E92AD61" w:rsidR="004B3152" w:rsidRPr="004B3152" w:rsidRDefault="0001571A" w:rsidP="004B3152">
      <w:r w:rsidRPr="0001571A">
        <w:lastRenderedPageBreak/>
        <w:drawing>
          <wp:inline distT="0" distB="0" distL="0" distR="0" wp14:anchorId="283E8F92" wp14:editId="3FCBC229">
            <wp:extent cx="5943600" cy="33432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3152" w:rsidRPr="004B31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attachedTemplate r:id="rId1"/>
  <w:linkStyl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E7B"/>
    <w:rsid w:val="00005326"/>
    <w:rsid w:val="0001571A"/>
    <w:rsid w:val="00047454"/>
    <w:rsid w:val="00094B9A"/>
    <w:rsid w:val="00144133"/>
    <w:rsid w:val="00242C7A"/>
    <w:rsid w:val="00275FDB"/>
    <w:rsid w:val="002E0E7B"/>
    <w:rsid w:val="002F79C0"/>
    <w:rsid w:val="00396590"/>
    <w:rsid w:val="003C7ED7"/>
    <w:rsid w:val="004B3152"/>
    <w:rsid w:val="004F35BB"/>
    <w:rsid w:val="00604CE1"/>
    <w:rsid w:val="006665C6"/>
    <w:rsid w:val="00742B56"/>
    <w:rsid w:val="007D72E3"/>
    <w:rsid w:val="00840879"/>
    <w:rsid w:val="00915058"/>
    <w:rsid w:val="00973FD8"/>
    <w:rsid w:val="00AF0FA2"/>
    <w:rsid w:val="00B50F75"/>
    <w:rsid w:val="00C3607C"/>
    <w:rsid w:val="00C4178A"/>
    <w:rsid w:val="00D15C62"/>
    <w:rsid w:val="00E577C8"/>
    <w:rsid w:val="00E67876"/>
    <w:rsid w:val="00E927BE"/>
    <w:rsid w:val="00ED5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787B7"/>
  <w15:chartTrackingRefBased/>
  <w15:docId w15:val="{E1C602C7-3CD7-43B8-846B-39CA22BC8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571A"/>
    <w:pPr>
      <w:spacing w:line="480" w:lineRule="auto"/>
      <w:jc w:val="both"/>
    </w:pPr>
    <w:rPr>
      <w:rFonts w:ascii="Times New Roman" w:hAnsi="Times New Roman"/>
      <w:sz w:val="24"/>
      <w:lang w:val="es-EC"/>
    </w:rPr>
  </w:style>
  <w:style w:type="paragraph" w:styleId="Ttulo1">
    <w:name w:val="heading 1"/>
    <w:aliases w:val="Nivel 1"/>
    <w:basedOn w:val="Normal"/>
    <w:next w:val="Normal"/>
    <w:link w:val="Ttulo1Car"/>
    <w:autoRedefine/>
    <w:uiPriority w:val="9"/>
    <w:qFormat/>
    <w:rsid w:val="0001571A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aliases w:val="Nivel 2"/>
    <w:basedOn w:val="Normal"/>
    <w:next w:val="Normal"/>
    <w:link w:val="Ttulo2Car"/>
    <w:autoRedefine/>
    <w:uiPriority w:val="9"/>
    <w:unhideWhenUsed/>
    <w:qFormat/>
    <w:rsid w:val="0001571A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01571A"/>
    <w:pPr>
      <w:outlineLvl w:val="2"/>
    </w:pPr>
    <w:rPr>
      <w:b/>
    </w:rPr>
  </w:style>
  <w:style w:type="character" w:default="1" w:styleId="Fuentedeprrafopredeter">
    <w:name w:val="Default Paragraph Font"/>
    <w:uiPriority w:val="1"/>
    <w:unhideWhenUsed/>
    <w:rsid w:val="0001571A"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  <w:rsid w:val="0001571A"/>
  </w:style>
  <w:style w:type="character" w:customStyle="1" w:styleId="Ttulo2Car">
    <w:name w:val="Título 2 Car"/>
    <w:aliases w:val="Nivel 2 Car"/>
    <w:basedOn w:val="Fuentedeprrafopredeter"/>
    <w:link w:val="Ttulo2"/>
    <w:uiPriority w:val="9"/>
    <w:rsid w:val="0001571A"/>
    <w:rPr>
      <w:rFonts w:ascii="Times New Roman" w:eastAsiaTheme="majorEastAsia" w:hAnsi="Times New Roman" w:cstheme="majorBidi"/>
      <w:b/>
      <w:sz w:val="28"/>
      <w:szCs w:val="26"/>
      <w:lang w:val="es-EC"/>
    </w:rPr>
  </w:style>
  <w:style w:type="character" w:customStyle="1" w:styleId="Ttulo1Car">
    <w:name w:val="Título 1 Car"/>
    <w:aliases w:val="Nivel 1 Car"/>
    <w:basedOn w:val="Fuentedeprrafopredeter"/>
    <w:link w:val="Ttulo1"/>
    <w:uiPriority w:val="9"/>
    <w:rsid w:val="0001571A"/>
    <w:rPr>
      <w:rFonts w:ascii="Times New Roman" w:eastAsiaTheme="majorEastAsia" w:hAnsi="Times New Roman" w:cstheme="majorBidi"/>
      <w:b/>
      <w:sz w:val="32"/>
      <w:szCs w:val="32"/>
      <w:lang w:val="es-EC"/>
    </w:rPr>
  </w:style>
  <w:style w:type="character" w:customStyle="1" w:styleId="Ttulo3Car">
    <w:name w:val="Título 3 Car"/>
    <w:basedOn w:val="Fuentedeprrafopredeter"/>
    <w:link w:val="Ttulo3"/>
    <w:uiPriority w:val="9"/>
    <w:rsid w:val="0001571A"/>
    <w:rPr>
      <w:rFonts w:ascii="Times New Roman" w:hAnsi="Times New Roman"/>
      <w:b/>
      <w:sz w:val="24"/>
      <w:lang w:val="es-EC"/>
    </w:rPr>
  </w:style>
  <w:style w:type="paragraph" w:styleId="Ttulo">
    <w:name w:val="Title"/>
    <w:aliases w:val="Nivel 3"/>
    <w:basedOn w:val="Normal"/>
    <w:next w:val="Normal"/>
    <w:link w:val="TtuloCar"/>
    <w:autoRedefine/>
    <w:uiPriority w:val="10"/>
    <w:qFormat/>
    <w:rsid w:val="0001571A"/>
    <w:pPr>
      <w:spacing w:after="0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TtuloCar">
    <w:name w:val="Título Car"/>
    <w:aliases w:val="Nivel 3 Car"/>
    <w:basedOn w:val="Fuentedeprrafopredeter"/>
    <w:link w:val="Ttulo"/>
    <w:uiPriority w:val="10"/>
    <w:rsid w:val="0001571A"/>
    <w:rPr>
      <w:rFonts w:ascii="Times New Roman" w:eastAsiaTheme="majorEastAsia" w:hAnsi="Times New Roman" w:cstheme="majorBidi"/>
      <w:b/>
      <w:spacing w:val="-10"/>
      <w:kern w:val="28"/>
      <w:sz w:val="24"/>
      <w:szCs w:val="56"/>
      <w:lang w:val="es-EC"/>
    </w:rPr>
  </w:style>
  <w:style w:type="paragraph" w:styleId="Subttulo">
    <w:name w:val="Subtitle"/>
    <w:aliases w:val="Nivel 4"/>
    <w:basedOn w:val="Normal"/>
    <w:next w:val="Normal"/>
    <w:link w:val="SubttuloCar"/>
    <w:uiPriority w:val="11"/>
    <w:qFormat/>
    <w:rsid w:val="0001571A"/>
    <w:pPr>
      <w:numPr>
        <w:ilvl w:val="1"/>
      </w:numPr>
    </w:pPr>
    <w:rPr>
      <w:rFonts w:eastAsiaTheme="minorEastAsia"/>
      <w:b/>
      <w:i/>
      <w:color w:val="5A5A5A" w:themeColor="text1" w:themeTint="A5"/>
      <w:spacing w:val="15"/>
    </w:rPr>
  </w:style>
  <w:style w:type="character" w:customStyle="1" w:styleId="SubttuloCar">
    <w:name w:val="Subtítulo Car"/>
    <w:aliases w:val="Nivel 4 Car"/>
    <w:basedOn w:val="Fuentedeprrafopredeter"/>
    <w:link w:val="Subttulo"/>
    <w:uiPriority w:val="11"/>
    <w:rsid w:val="0001571A"/>
    <w:rPr>
      <w:rFonts w:ascii="Times New Roman" w:eastAsiaTheme="minorEastAsia" w:hAnsi="Times New Roman"/>
      <w:b/>
      <w:i/>
      <w:color w:val="5A5A5A" w:themeColor="text1" w:themeTint="A5"/>
      <w:spacing w:val="15"/>
      <w:sz w:val="24"/>
      <w:lang w:val="es-EC"/>
    </w:rPr>
  </w:style>
  <w:style w:type="paragraph" w:styleId="Sinespaciado">
    <w:name w:val="No Spacing"/>
    <w:aliases w:val="Nivel 5"/>
    <w:basedOn w:val="Normal"/>
    <w:autoRedefine/>
    <w:uiPriority w:val="1"/>
    <w:qFormat/>
    <w:rsid w:val="0001571A"/>
    <w:pPr>
      <w:spacing w:after="0"/>
      <w:jc w:val="center"/>
    </w:pPr>
    <w:rPr>
      <w:rFonts w:eastAsiaTheme="majorEastAsia" w:cstheme="majorBidi"/>
      <w:i/>
      <w:szCs w:val="32"/>
    </w:rPr>
  </w:style>
  <w:style w:type="paragraph" w:styleId="Cita">
    <w:name w:val="Quote"/>
    <w:basedOn w:val="Normal"/>
    <w:next w:val="Normal"/>
    <w:link w:val="CitaCar"/>
    <w:uiPriority w:val="29"/>
    <w:qFormat/>
    <w:rsid w:val="0001571A"/>
    <w:pPr>
      <w:spacing w:before="200"/>
      <w:ind w:left="1418" w:right="862"/>
    </w:pPr>
    <w:rPr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1571A"/>
    <w:rPr>
      <w:rFonts w:ascii="Times New Roman" w:hAnsi="Times New Roman"/>
      <w:iCs/>
      <w:color w:val="404040" w:themeColor="text1" w:themeTint="BF"/>
      <w:sz w:val="24"/>
      <w:lang w:val="es-EC"/>
    </w:rPr>
  </w:style>
  <w:style w:type="character" w:styleId="Hipervnculo">
    <w:name w:val="Hyperlink"/>
    <w:basedOn w:val="Fuentedeprrafopredeter"/>
    <w:uiPriority w:val="99"/>
    <w:unhideWhenUsed/>
    <w:rsid w:val="0014413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441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827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ysery98/proyectoIntegrador_IV/blob/master/scriptFinal.rar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ow80\Documents\Plantillas%20personalizadas%20de%20Office\PlantillaUTPL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57F77D-7A30-4725-B1D8-1890362E22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PlantillaUTPL</Template>
  <TotalTime>3442</TotalTime>
  <Pages>5</Pages>
  <Words>229</Words>
  <Characters>1307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Flores</dc:creator>
  <cp:keywords/>
  <dc:description/>
  <cp:lastModifiedBy>JORGE EFRÉN FLORES ORDÓÑEZ</cp:lastModifiedBy>
  <cp:revision>3</cp:revision>
  <dcterms:created xsi:type="dcterms:W3CDTF">2020-08-16T15:39:00Z</dcterms:created>
  <dcterms:modified xsi:type="dcterms:W3CDTF">2020-08-19T16:44:00Z</dcterms:modified>
</cp:coreProperties>
</file>